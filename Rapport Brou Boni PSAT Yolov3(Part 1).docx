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4EAD6D" w14:textId="564C3B00" w:rsidR="00B46725" w:rsidRPr="000F6DF6" w:rsidRDefault="000F6DF6" w:rsidP="003E33EB">
      <w:pPr>
        <w:pStyle w:val="Titre"/>
        <w:spacing w:before="5280"/>
        <w:rPr>
          <w:sz w:val="56"/>
          <w:szCs w:val="56"/>
        </w:rPr>
      </w:pPr>
      <w:r w:rsidRPr="000F6DF6">
        <w:rPr>
          <w:sz w:val="56"/>
          <w:szCs w:val="56"/>
        </w:rPr>
        <w:t>Détection et étiquetage automatique d’image</w:t>
      </w:r>
    </w:p>
    <w:p w14:paraId="13116651" w14:textId="161217C4" w:rsidR="00B46725" w:rsidRDefault="00B46725" w:rsidP="000F6DF6">
      <w:pPr>
        <w:pStyle w:val="En-ttecontact"/>
      </w:pPr>
      <w:r>
        <w:rPr>
          <w:lang w:bidi="fr-FR"/>
        </w:rPr>
        <w:t>Par</w:t>
      </w:r>
    </w:p>
    <w:p w14:paraId="5D440485" w14:textId="6AEDBFCF" w:rsidR="000F6DF6" w:rsidRDefault="000F6DF6" w:rsidP="000F6DF6">
      <w:pPr>
        <w:pStyle w:val="Coordonnes"/>
      </w:pPr>
      <w:r>
        <w:t xml:space="preserve">         Joël Brou Boni</w:t>
      </w:r>
    </w:p>
    <w:p w14:paraId="1D8EDF36" w14:textId="25857CC7" w:rsidR="003C1E78" w:rsidRPr="000F6DF6" w:rsidRDefault="000F6DF6" w:rsidP="000F6DF6">
      <w:pPr>
        <w:pStyle w:val="Coordonnes"/>
      </w:pPr>
      <w:r w:rsidRPr="000F6DF6">
        <w:t xml:space="preserve">          P-SAT</w:t>
      </w:r>
    </w:p>
    <w:p w14:paraId="0D15CD6C" w14:textId="02528B27" w:rsidR="003C1E78" w:rsidRPr="000F6DF6" w:rsidRDefault="000F6DF6" w:rsidP="000F6DF6">
      <w:pPr>
        <w:pStyle w:val="Coordonnes"/>
        <w:ind w:left="5760"/>
        <w:rPr>
          <w:lang w:val="en-US"/>
        </w:rPr>
      </w:pPr>
      <w:r w:rsidRPr="000F6DF6">
        <w:rPr>
          <w:lang w:val="en-US"/>
        </w:rPr>
        <w:t xml:space="preserve">Mr </w:t>
      </w:r>
      <w:r w:rsidRPr="000F6DF6">
        <w:rPr>
          <w:lang w:val="en-US"/>
        </w:rPr>
        <w:t>Elod Egyed-Zsigmond</w:t>
      </w:r>
    </w:p>
    <w:p w14:paraId="1876618F" w14:textId="2DB490B6" w:rsidR="002D6D73" w:rsidRDefault="000F6DF6">
      <w:pPr>
        <w:pStyle w:val="Titre1"/>
      </w:pPr>
      <w:r w:rsidRPr="000F6DF6">
        <w:lastRenderedPageBreak/>
        <w:t xml:space="preserve">Comment utiliser le detecteur automatique </w:t>
      </w:r>
      <w:r w:rsidRPr="000F6DF6">
        <w:t>D’IMAGE ?</w:t>
      </w:r>
    </w:p>
    <w:p w14:paraId="11023A4F" w14:textId="55E95D85" w:rsidR="000F6DF6" w:rsidRDefault="000F6DF6" w:rsidP="000F6DF6">
      <w:r>
        <w:t>Il s'agit tout d'abord d'avoir toutes les librairies indispensables à son utilisation.</w:t>
      </w:r>
    </w:p>
    <w:p w14:paraId="1D8393A3" w14:textId="77777777" w:rsidR="000F6DF6" w:rsidRDefault="000F6DF6" w:rsidP="000F6DF6">
      <w:r>
        <w:t xml:space="preserve">J'ai exécuté ce programme sur </w:t>
      </w:r>
      <w:r w:rsidRPr="000F6DF6">
        <w:rPr>
          <w:b/>
          <w:bCs/>
        </w:rPr>
        <w:t>Mac et Linux</w:t>
      </w:r>
      <w:r>
        <w:t xml:space="preserve"> sans problème, il devrait en être pour </w:t>
      </w:r>
      <w:r w:rsidRPr="000F6DF6">
        <w:rPr>
          <w:b/>
          <w:bCs/>
        </w:rPr>
        <w:t>Windows</w:t>
      </w:r>
      <w:r>
        <w:t>.</w:t>
      </w:r>
    </w:p>
    <w:p w14:paraId="5BC38AC3" w14:textId="08BF124A" w:rsidR="000F6DF6" w:rsidRDefault="000F6DF6" w:rsidP="000F6DF6">
      <w:r>
        <w:t>Si cela ne marche pas</w:t>
      </w:r>
      <w:r>
        <w:t xml:space="preserve"> sur cet OS</w:t>
      </w:r>
      <w:r>
        <w:t xml:space="preserve">, il s'agira certainement de </w:t>
      </w:r>
      <w:r>
        <w:t>dépendances liées</w:t>
      </w:r>
      <w:r>
        <w:t xml:space="preserve"> à CUDA et Tensorflow</w:t>
      </w:r>
      <w:r>
        <w:t>.</w:t>
      </w:r>
    </w:p>
    <w:p w14:paraId="065BA0D0" w14:textId="2A628CC8" w:rsidR="000F6DF6" w:rsidRPr="000F6DF6" w:rsidRDefault="000F6DF6" w:rsidP="000F6DF6">
      <w:r w:rsidRPr="000F6DF6">
        <w:rPr>
          <w:b/>
          <w:bCs/>
        </w:rPr>
        <w:t>Python 3.5–3.8</w:t>
      </w:r>
      <w:r>
        <w:rPr>
          <w:b/>
          <w:bCs/>
        </w:rPr>
        <w:t xml:space="preserve"> </w:t>
      </w:r>
      <w:r>
        <w:t>est directement compatible avec TensorFlow.</w:t>
      </w:r>
    </w:p>
    <w:p w14:paraId="252D52A3" w14:textId="21BF92ED" w:rsidR="000F6DF6" w:rsidRDefault="000F6DF6" w:rsidP="000F6DF6">
      <w:r>
        <w:t>La compatibilité avec Python 3.8 nécessite TensorFlow 2.2 ou version ultérieure</w:t>
      </w:r>
      <w:r>
        <w:t>.</w:t>
      </w:r>
    </w:p>
    <w:p w14:paraId="18DDB95E" w14:textId="0A4DD891" w:rsidR="000F6DF6" w:rsidRPr="000F6DF6" w:rsidRDefault="000F6DF6" w:rsidP="000F6DF6">
      <w:r>
        <w:t xml:space="preserve">J'ai pour cela crée un fichier requirements.txt présent dans le </w:t>
      </w:r>
      <w:r>
        <w:t>répertoire</w:t>
      </w:r>
      <w:r>
        <w:t xml:space="preserve"> </w:t>
      </w:r>
      <w:r w:rsidRPr="000F6DF6">
        <w:rPr>
          <w:b/>
          <w:bCs/>
        </w:rPr>
        <w:t xml:space="preserve">Image </w:t>
      </w:r>
      <w:r w:rsidR="00C95650">
        <w:rPr>
          <w:b/>
          <w:bCs/>
        </w:rPr>
        <w:t>recognit</w:t>
      </w:r>
      <w:r w:rsidR="00C95650" w:rsidRPr="001C6701">
        <w:rPr>
          <w:b/>
          <w:bCs/>
        </w:rPr>
        <w:t>ion</w:t>
      </w:r>
      <w:r w:rsidR="00C95650" w:rsidRPr="000F6DF6">
        <w:t xml:space="preserve"> </w:t>
      </w:r>
      <w:r w:rsidRPr="000F6DF6">
        <w:t>récapitulant toutes les dépendances requises</w:t>
      </w:r>
      <w:r>
        <w:t>.</w:t>
      </w:r>
    </w:p>
    <w:p w14:paraId="0D1D0286" w14:textId="77113060" w:rsidR="000F6DF6" w:rsidRPr="000F6DF6" w:rsidRDefault="000F6DF6" w:rsidP="000F6DF6">
      <w:pPr>
        <w:rPr>
          <w:b/>
          <w:bCs/>
        </w:rPr>
      </w:pPr>
      <w:r>
        <w:t xml:space="preserve">Il faudra ensuite exécuter la ligne suivante dans le répertoire </w:t>
      </w:r>
      <w:r w:rsidRPr="000F6DF6">
        <w:rPr>
          <w:b/>
          <w:bCs/>
        </w:rPr>
        <w:t xml:space="preserve">Image </w:t>
      </w:r>
      <w:r w:rsidR="0024103E">
        <w:rPr>
          <w:b/>
          <w:bCs/>
        </w:rPr>
        <w:t>recognit</w:t>
      </w:r>
      <w:r w:rsidR="0024103E" w:rsidRPr="001C6701">
        <w:rPr>
          <w:b/>
          <w:bCs/>
        </w:rPr>
        <w:t>ion</w:t>
      </w:r>
      <w:r w:rsidRPr="000F6DF6">
        <w:rPr>
          <w:b/>
          <w:bCs/>
        </w:rPr>
        <w:t>.</w:t>
      </w:r>
    </w:p>
    <w:p w14:paraId="10895CB4" w14:textId="2493D1EE" w:rsidR="002D6D73" w:rsidRPr="000F6DF6" w:rsidRDefault="000F6DF6" w:rsidP="000F6DF6">
      <w:pPr>
        <w:rPr>
          <w:b/>
          <w:bCs/>
        </w:rPr>
      </w:pPr>
      <w:r w:rsidRPr="000F6DF6">
        <w:rPr>
          <w:b/>
          <w:bCs/>
        </w:rPr>
        <w:t>pip install -r requirements.txt</w:t>
      </w:r>
    </w:p>
    <w:p w14:paraId="00B63040" w14:textId="322651C6" w:rsidR="002D6D73" w:rsidRPr="00122300" w:rsidRDefault="00FD60C5">
      <w:pPr>
        <w:pStyle w:val="Titre1"/>
      </w:pPr>
      <w:r>
        <w:t>Un réseau de neurones exploitant la yolov 3</w:t>
      </w:r>
    </w:p>
    <w:p w14:paraId="25957839" w14:textId="0257608A" w:rsidR="000F6DF6" w:rsidRDefault="000F6DF6" w:rsidP="000F6DF6">
      <w:pPr>
        <w:pStyle w:val="Listepuces"/>
        <w:numPr>
          <w:ilvl w:val="0"/>
          <w:numId w:val="2"/>
        </w:numPr>
      </w:pPr>
      <w:r>
        <w:t>Le</w:t>
      </w:r>
      <w:r>
        <w:t xml:space="preserve"> fichier de </w:t>
      </w:r>
      <w:r>
        <w:t xml:space="preserve">poids </w:t>
      </w:r>
      <w:r w:rsidRPr="000F6DF6">
        <w:rPr>
          <w:b/>
          <w:bCs/>
        </w:rPr>
        <w:t>YOLOV3</w:t>
      </w:r>
      <w:r>
        <w:t xml:space="preserve"> </w:t>
      </w:r>
      <w:r>
        <w:t>permettant l'</w:t>
      </w:r>
      <w:r>
        <w:t>étiquetage</w:t>
      </w:r>
      <w:r>
        <w:t xml:space="preserve"> des </w:t>
      </w:r>
      <w:r>
        <w:t>objet</w:t>
      </w:r>
      <w:r>
        <w:t>s étant trop lourd pour être transmis en zip,</w:t>
      </w:r>
      <w:r>
        <w:t xml:space="preserve"> </w:t>
      </w:r>
      <w:r>
        <w:t xml:space="preserve">il est possible de les télécharger à cette </w:t>
      </w:r>
      <w:r>
        <w:t>adresse https://pjreddie.com/media/files/yolov3.weights</w:t>
      </w:r>
      <w:r>
        <w:t>.</w:t>
      </w:r>
    </w:p>
    <w:p w14:paraId="292A250F" w14:textId="7EE8F75C" w:rsidR="000F6DF6" w:rsidRPr="000F6DF6" w:rsidRDefault="000F6DF6" w:rsidP="000F6DF6">
      <w:pPr>
        <w:pStyle w:val="Listepuces"/>
        <w:numPr>
          <w:ilvl w:val="0"/>
          <w:numId w:val="2"/>
        </w:numPr>
        <w:rPr>
          <w:b/>
          <w:bCs/>
        </w:rPr>
      </w:pPr>
      <w:r>
        <w:t xml:space="preserve">Une fois ce fichier </w:t>
      </w:r>
      <w:r w:rsidRPr="000F6DF6">
        <w:rPr>
          <w:b/>
          <w:bCs/>
        </w:rPr>
        <w:t>yolov3.weights</w:t>
      </w:r>
      <w:r>
        <w:t xml:space="preserve"> téléchargé et placé dans le répertoire </w:t>
      </w:r>
      <w:r w:rsidR="005A3B1D">
        <w:t>courant, vous</w:t>
      </w:r>
      <w:r>
        <w:t xml:space="preserve"> devez avoir à présent dans le répertoire </w:t>
      </w:r>
      <w:r w:rsidRPr="000F6DF6">
        <w:rPr>
          <w:b/>
          <w:bCs/>
        </w:rPr>
        <w:t xml:space="preserve">Image </w:t>
      </w:r>
      <w:r w:rsidR="0024103E">
        <w:rPr>
          <w:b/>
          <w:bCs/>
        </w:rPr>
        <w:t>recognit</w:t>
      </w:r>
      <w:r w:rsidR="0024103E" w:rsidRPr="001C6701">
        <w:rPr>
          <w:b/>
          <w:bCs/>
        </w:rPr>
        <w:t>ion</w:t>
      </w:r>
      <w:r w:rsidR="0024103E">
        <w:t xml:space="preserve"> </w:t>
      </w:r>
      <w:r>
        <w:t xml:space="preserve">les fichiers </w:t>
      </w:r>
      <w:r w:rsidR="005A3B1D" w:rsidRPr="000F6DF6">
        <w:rPr>
          <w:b/>
          <w:bCs/>
        </w:rPr>
        <w:t>yolov3.weights</w:t>
      </w:r>
      <w:r w:rsidR="005A3B1D">
        <w:t>,</w:t>
      </w:r>
      <w:r w:rsidR="005A3B1D" w:rsidRPr="000F6DF6">
        <w:rPr>
          <w:b/>
          <w:bCs/>
        </w:rPr>
        <w:t xml:space="preserve"> detection.py</w:t>
      </w:r>
      <w:r>
        <w:t xml:space="preserve"> et </w:t>
      </w:r>
      <w:r w:rsidRPr="000F6DF6">
        <w:rPr>
          <w:b/>
          <w:bCs/>
        </w:rPr>
        <w:t>requirements.txt</w:t>
      </w:r>
    </w:p>
    <w:p w14:paraId="0924F2AB" w14:textId="5485D76E" w:rsidR="002D6D73" w:rsidRDefault="000F6DF6" w:rsidP="000F6DF6">
      <w:pPr>
        <w:pStyle w:val="Listepuces"/>
        <w:numPr>
          <w:ilvl w:val="0"/>
          <w:numId w:val="0"/>
        </w:numPr>
        <w:ind w:left="216"/>
      </w:pPr>
      <w:r>
        <w:t>Enfin</w:t>
      </w:r>
      <w:r w:rsidR="005A3B1D">
        <w:t>, il y’a à disposition des images</w:t>
      </w:r>
      <w:r w:rsidR="005A3B1D" w:rsidRPr="005A3B1D">
        <w:rPr>
          <w:b/>
          <w:bCs/>
        </w:rPr>
        <w:t>(.png</w:t>
      </w:r>
      <w:r w:rsidR="005A3B1D">
        <w:t>) afin de tester l’efficacité de notre programme.</w:t>
      </w:r>
    </w:p>
    <w:p w14:paraId="697E3547" w14:textId="0D969278" w:rsidR="002D6D73" w:rsidRDefault="005A3B1D">
      <w:pPr>
        <w:pStyle w:val="Titre2"/>
      </w:pPr>
      <w:r>
        <w:t>Fonctionnement du programme</w:t>
      </w:r>
    </w:p>
    <w:p w14:paraId="7900F99A" w14:textId="5A81D9DE" w:rsidR="005A3B1D" w:rsidRDefault="005A3B1D" w:rsidP="005A3B1D">
      <w:r>
        <w:t>Une fois d</w:t>
      </w:r>
      <w:r>
        <w:t xml:space="preserve">ans le dossier </w:t>
      </w:r>
      <w:r w:rsidRPr="005A3B1D">
        <w:rPr>
          <w:b/>
          <w:bCs/>
        </w:rPr>
        <w:t xml:space="preserve">Image </w:t>
      </w:r>
      <w:r w:rsidR="0024103E">
        <w:rPr>
          <w:b/>
          <w:bCs/>
        </w:rPr>
        <w:t>recognit</w:t>
      </w:r>
      <w:r w:rsidR="0024103E" w:rsidRPr="001C6701">
        <w:rPr>
          <w:b/>
          <w:bCs/>
        </w:rPr>
        <w:t>ion</w:t>
      </w:r>
      <w:r>
        <w:t xml:space="preserve">, rien de plus simple pour </w:t>
      </w:r>
      <w:r>
        <w:t>étiqueter</w:t>
      </w:r>
      <w:r>
        <w:t xml:space="preserve"> notre image que d'exécuter une commande de la forme suivante</w:t>
      </w:r>
      <w:r>
        <w:t xml:space="preserve"> </w:t>
      </w:r>
      <w:r>
        <w:t>:</w:t>
      </w:r>
    </w:p>
    <w:p w14:paraId="52AFE946" w14:textId="77777777" w:rsidR="005A3B1D" w:rsidRPr="005A3B1D" w:rsidRDefault="005A3B1D" w:rsidP="005A3B1D">
      <w:pPr>
        <w:rPr>
          <w:b/>
          <w:bCs/>
        </w:rPr>
      </w:pPr>
      <w:r w:rsidRPr="005A3B1D">
        <w:rPr>
          <w:b/>
          <w:bCs/>
        </w:rPr>
        <w:t>python detection.py image.jpg</w:t>
      </w:r>
    </w:p>
    <w:p w14:paraId="4194F7FF" w14:textId="43FCD023" w:rsidR="005A3B1D" w:rsidRDefault="005A3B1D" w:rsidP="005A3B1D">
      <w:r>
        <w:t xml:space="preserve">avec </w:t>
      </w:r>
      <w:r w:rsidRPr="005A3B1D">
        <w:rPr>
          <w:b/>
          <w:bCs/>
        </w:rPr>
        <w:t>image.jpg</w:t>
      </w:r>
      <w:r>
        <w:t xml:space="preserve"> </w:t>
      </w:r>
      <w:r>
        <w:t>représentant</w:t>
      </w:r>
      <w:r>
        <w:t xml:space="preserve"> le nom et extension de l'image à analyser</w:t>
      </w:r>
    </w:p>
    <w:p w14:paraId="54C9A2DC" w14:textId="24723479" w:rsidR="005A3B1D" w:rsidRDefault="005A3B1D" w:rsidP="005A3B1D">
      <w:r>
        <w:t xml:space="preserve">Cette image doit se trouver dans le répertoire </w:t>
      </w:r>
      <w:r w:rsidRPr="005A3B1D">
        <w:rPr>
          <w:b/>
          <w:bCs/>
        </w:rPr>
        <w:t xml:space="preserve">Image </w:t>
      </w:r>
      <w:r w:rsidR="0024103E">
        <w:rPr>
          <w:b/>
          <w:bCs/>
        </w:rPr>
        <w:t>recognit</w:t>
      </w:r>
      <w:r w:rsidR="0024103E" w:rsidRPr="001C6701">
        <w:rPr>
          <w:b/>
          <w:bCs/>
        </w:rPr>
        <w:t>ion</w:t>
      </w:r>
    </w:p>
    <w:p w14:paraId="1728F776" w14:textId="77777777" w:rsidR="005A3B1D" w:rsidRDefault="005A3B1D" w:rsidP="005A3B1D">
      <w:r>
        <w:t>Après 15 secondes en moyenne pour la prédiction de notre réseau à partir d’une image et 1 à 2 minutes au lancement de notre projet pour charger notre modèle,</w:t>
      </w:r>
    </w:p>
    <w:p w14:paraId="54DAFC48" w14:textId="3EA4FE57" w:rsidR="005A3B1D" w:rsidRDefault="005A3B1D" w:rsidP="005A3B1D">
      <w:r>
        <w:t>Vous</w:t>
      </w:r>
      <w:r>
        <w:t xml:space="preserve"> aurez dans la console des tags concernant des objets identifiés sur l'image et le pourcentage de fiabilité calculé grâce au réseau de neurones YOLOV3 que cet objet soit présent.</w:t>
      </w:r>
    </w:p>
    <w:p w14:paraId="700D3563" w14:textId="293A600A" w:rsidR="005A3B1D" w:rsidRDefault="005A3B1D" w:rsidP="005A3B1D">
      <w:r>
        <w:t xml:space="preserve">Et vous aurez dans le dossier </w:t>
      </w:r>
      <w:r w:rsidRPr="005A3B1D">
        <w:rPr>
          <w:b/>
          <w:bCs/>
        </w:rPr>
        <w:t xml:space="preserve">Image </w:t>
      </w:r>
      <w:r w:rsidR="0024103E">
        <w:rPr>
          <w:b/>
          <w:bCs/>
        </w:rPr>
        <w:t>recognit</w:t>
      </w:r>
      <w:r w:rsidR="0024103E" w:rsidRPr="001C6701">
        <w:rPr>
          <w:b/>
          <w:bCs/>
        </w:rPr>
        <w:t>ion</w:t>
      </w:r>
      <w:r w:rsidR="0024103E">
        <w:t xml:space="preserve"> </w:t>
      </w:r>
      <w:r>
        <w:t>la création d’</w:t>
      </w:r>
      <w:r>
        <w:t>un fichier nommé "annotated</w:t>
      </w:r>
      <w:r>
        <w:t>_image.jpg</w:t>
      </w:r>
      <w:r>
        <w:t>" qui encadrera les objets identifiés avec les tags associés.</w:t>
      </w:r>
    </w:p>
    <w:p w14:paraId="45C611FF" w14:textId="740BCBDC" w:rsidR="005A3B1D" w:rsidRDefault="005A3B1D" w:rsidP="005A3B1D">
      <w:pPr>
        <w:rPr>
          <w:b/>
          <w:bCs/>
        </w:rPr>
      </w:pPr>
      <w:r>
        <w:t xml:space="preserve">Exemple : </w:t>
      </w:r>
      <w:r w:rsidRPr="005A3B1D">
        <w:rPr>
          <w:b/>
          <w:bCs/>
        </w:rPr>
        <w:t>annotated</w:t>
      </w:r>
      <w:r w:rsidRPr="005A3B1D">
        <w:rPr>
          <w:b/>
          <w:bCs/>
        </w:rPr>
        <w:t>_</w:t>
      </w:r>
      <w:r w:rsidRPr="005A3B1D">
        <w:rPr>
          <w:b/>
          <w:bCs/>
        </w:rPr>
        <w:t>avion.jpg</w:t>
      </w:r>
    </w:p>
    <w:p w14:paraId="70A474A2" w14:textId="074A1446" w:rsidR="001C579C" w:rsidRPr="001C579C" w:rsidRDefault="00FD60C5" w:rsidP="00FD60C5">
      <w:pPr>
        <w:rPr>
          <w:b/>
          <w:bCs/>
          <w:lang w:val="en-US"/>
        </w:rPr>
      </w:pPr>
      <w:r>
        <w:rPr>
          <w:b/>
          <w:bCs/>
        </w:rPr>
        <w:tab/>
      </w:r>
      <w:r w:rsidRPr="001C579C">
        <w:rPr>
          <w:b/>
          <w:bCs/>
          <w:lang w:val="en-US"/>
        </w:rPr>
        <w:t xml:space="preserve">    </w:t>
      </w:r>
      <w:r w:rsidRPr="001C579C">
        <w:rPr>
          <w:b/>
          <w:bCs/>
          <w:lang w:val="en-US"/>
        </w:rPr>
        <w:t>annotated_</w:t>
      </w:r>
      <w:r w:rsidRPr="001C579C">
        <w:rPr>
          <w:b/>
          <w:bCs/>
          <w:lang w:val="en-US"/>
        </w:rPr>
        <w:t>personbike</w:t>
      </w:r>
      <w:r w:rsidRPr="001C579C">
        <w:rPr>
          <w:b/>
          <w:bCs/>
          <w:lang w:val="en-US"/>
        </w:rPr>
        <w:t>.jpg</w:t>
      </w:r>
      <w:r w:rsidR="001C579C" w:rsidRPr="001C579C">
        <w:rPr>
          <w:b/>
          <w:bCs/>
          <w:lang w:val="en-US"/>
        </w:rPr>
        <w:t>,</w:t>
      </w:r>
      <w:r w:rsidR="001C579C">
        <w:rPr>
          <w:b/>
          <w:bCs/>
          <w:lang w:val="en-US"/>
        </w:rPr>
        <w:t xml:space="preserve"> </w:t>
      </w:r>
      <w:r w:rsidR="001C579C" w:rsidRPr="001C579C">
        <w:rPr>
          <w:b/>
          <w:bCs/>
          <w:lang w:val="en-US"/>
        </w:rPr>
        <w:t>annotated_g</w:t>
      </w:r>
      <w:r w:rsidR="001C579C">
        <w:rPr>
          <w:b/>
          <w:bCs/>
          <w:lang w:val="en-US"/>
        </w:rPr>
        <w:t>reta.jpg</w:t>
      </w:r>
    </w:p>
    <w:p w14:paraId="0398B3AE" w14:textId="28EB162F" w:rsidR="00FD60C5" w:rsidRPr="001C579C" w:rsidRDefault="00407246" w:rsidP="005A3B1D">
      <w:pPr>
        <w:rPr>
          <w:b/>
          <w:bCs/>
          <w:lang w:val="en-US"/>
        </w:rPr>
      </w:pPr>
      <w:r>
        <w:rPr>
          <w:noProof/>
        </w:rPr>
        <w:lastRenderedPageBreak/>
        <w:drawing>
          <wp:anchor distT="0" distB="0" distL="114300" distR="114300" simplePos="0" relativeHeight="251660288" behindDoc="1" locked="0" layoutInCell="1" allowOverlap="1" wp14:anchorId="375834CB" wp14:editId="181F4613">
            <wp:simplePos x="0" y="0"/>
            <wp:positionH relativeFrom="margin">
              <wp:align>right</wp:align>
            </wp:positionH>
            <wp:positionV relativeFrom="paragraph">
              <wp:posOffset>-266700</wp:posOffset>
            </wp:positionV>
            <wp:extent cx="3952875" cy="2162175"/>
            <wp:effectExtent l="0" t="0" r="9525"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2875" cy="2162175"/>
                    </a:xfrm>
                    <a:prstGeom prst="rect">
                      <a:avLst/>
                    </a:prstGeom>
                  </pic:spPr>
                </pic:pic>
              </a:graphicData>
            </a:graphic>
          </wp:anchor>
        </w:drawing>
      </w:r>
    </w:p>
    <w:p w14:paraId="75CB458D" w14:textId="7AE1E718" w:rsidR="005A3B1D" w:rsidRPr="001C579C" w:rsidRDefault="005A3B1D" w:rsidP="005A3B1D">
      <w:pPr>
        <w:rPr>
          <w:b/>
          <w:bCs/>
          <w:lang w:val="en-US"/>
        </w:rPr>
      </w:pPr>
    </w:p>
    <w:p w14:paraId="0F63C340" w14:textId="4E1DA7EA" w:rsidR="005A3B1D" w:rsidRDefault="005A3B1D" w:rsidP="005A3B1D"/>
    <w:p w14:paraId="7087565E" w14:textId="4345D077" w:rsidR="005A3B1D" w:rsidRDefault="005A3B1D" w:rsidP="005A3B1D"/>
    <w:p w14:paraId="1BF2DDF0" w14:textId="73FB972A" w:rsidR="00407246" w:rsidRDefault="00407246" w:rsidP="005A3B1D"/>
    <w:p w14:paraId="15E32BEF" w14:textId="2F5BFC41" w:rsidR="00407246" w:rsidRDefault="00407246" w:rsidP="005A3B1D"/>
    <w:p w14:paraId="0EF77632" w14:textId="70BD24A4" w:rsidR="001C579C" w:rsidRDefault="001C579C" w:rsidP="005A3B1D"/>
    <w:p w14:paraId="5AAD475D" w14:textId="52B1E7EA" w:rsidR="005A3B1D" w:rsidRDefault="005A3B1D" w:rsidP="005A3B1D"/>
    <w:p w14:paraId="2AB10F8B" w14:textId="5B345503" w:rsidR="00407246" w:rsidRDefault="00407246" w:rsidP="005A3B1D">
      <w:r>
        <w:rPr>
          <w:noProof/>
        </w:rPr>
        <w:drawing>
          <wp:inline distT="0" distB="0" distL="0" distR="0" wp14:anchorId="01AE302E" wp14:editId="630E455E">
            <wp:extent cx="4593590" cy="319405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3590" cy="3194050"/>
                    </a:xfrm>
                    <a:prstGeom prst="rect">
                      <a:avLst/>
                    </a:prstGeom>
                  </pic:spPr>
                </pic:pic>
              </a:graphicData>
            </a:graphic>
          </wp:inline>
        </w:drawing>
      </w:r>
    </w:p>
    <w:p w14:paraId="60DD98F8" w14:textId="36C73946" w:rsidR="00407246" w:rsidRDefault="00407246" w:rsidP="005A3B1D">
      <w:r>
        <w:rPr>
          <w:noProof/>
        </w:rPr>
        <w:drawing>
          <wp:anchor distT="0" distB="0" distL="114300" distR="114300" simplePos="0" relativeHeight="251659264" behindDoc="0" locked="0" layoutInCell="1" allowOverlap="1" wp14:anchorId="26E29CB0" wp14:editId="13ED1138">
            <wp:simplePos x="0" y="0"/>
            <wp:positionH relativeFrom="margin">
              <wp:align>left</wp:align>
            </wp:positionH>
            <wp:positionV relativeFrom="paragraph">
              <wp:posOffset>383540</wp:posOffset>
            </wp:positionV>
            <wp:extent cx="5179695" cy="3009900"/>
            <wp:effectExtent l="0" t="0" r="190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9695" cy="3009900"/>
                    </a:xfrm>
                    <a:prstGeom prst="rect">
                      <a:avLst/>
                    </a:prstGeom>
                    <a:noFill/>
                    <a:ln>
                      <a:noFill/>
                    </a:ln>
                  </pic:spPr>
                </pic:pic>
              </a:graphicData>
            </a:graphic>
            <wp14:sizeRelV relativeFrom="margin">
              <wp14:pctHeight>0</wp14:pctHeight>
            </wp14:sizeRelV>
          </wp:anchor>
        </w:drawing>
      </w:r>
    </w:p>
    <w:p w14:paraId="7A7A750B" w14:textId="77777777" w:rsidR="00407246" w:rsidRDefault="00407246" w:rsidP="005A3B1D"/>
    <w:p w14:paraId="75DD0BF3" w14:textId="050D8269" w:rsidR="00407246" w:rsidRDefault="00407246" w:rsidP="00407246">
      <w:pPr>
        <w:jc w:val="center"/>
      </w:pPr>
      <w:r>
        <w:rPr>
          <w:noProof/>
        </w:rPr>
        <w:drawing>
          <wp:inline distT="0" distB="0" distL="0" distR="0" wp14:anchorId="7250AF63" wp14:editId="1C65607A">
            <wp:extent cx="4572000" cy="32004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4497B1EC" w14:textId="3C72DD31" w:rsidR="005A3B1D" w:rsidRDefault="005A3B1D" w:rsidP="005A3B1D">
      <w:r>
        <w:t xml:space="preserve">Pour supprimer </w:t>
      </w:r>
      <w:r>
        <w:t>les images annotées</w:t>
      </w:r>
      <w:r>
        <w:t>, rien de plus simple que d'exécuter la ligne suivante.</w:t>
      </w:r>
    </w:p>
    <w:p w14:paraId="356545C1" w14:textId="098F5034" w:rsidR="009B0674" w:rsidRDefault="005A3B1D" w:rsidP="005A3B1D">
      <w:pPr>
        <w:rPr>
          <w:b/>
          <w:bCs/>
        </w:rPr>
      </w:pPr>
      <w:r w:rsidRPr="005A3B1D">
        <w:rPr>
          <w:b/>
          <w:bCs/>
        </w:rPr>
        <w:t>rm -f annotated*</w:t>
      </w:r>
    </w:p>
    <w:p w14:paraId="1D49AA97" w14:textId="691B4BFC" w:rsidR="00FD60C5" w:rsidRDefault="00FD60C5" w:rsidP="005A3B1D">
      <w:pPr>
        <w:rPr>
          <w:b/>
          <w:bCs/>
        </w:rPr>
      </w:pPr>
      <w:r w:rsidRPr="00FD60C5">
        <w:t>Voici l’ensemble des tags couverts par</w:t>
      </w:r>
      <w:r>
        <w:rPr>
          <w:b/>
          <w:bCs/>
        </w:rPr>
        <w:t xml:space="preserve"> Yolov3 et sur lesquels le programme se montre performant</w:t>
      </w:r>
    </w:p>
    <w:p w14:paraId="4E56F6E2" w14:textId="2954A8E1" w:rsidR="00FD60C5" w:rsidRPr="00FD60C5" w:rsidRDefault="00FD60C5" w:rsidP="00FD60C5">
      <w:pPr>
        <w:rPr>
          <w:lang w:val="en-US"/>
        </w:rPr>
      </w:pPr>
      <w:r w:rsidRPr="00FD60C5">
        <w:rPr>
          <w:lang w:val="en-US"/>
        </w:rPr>
        <w:t>labels = ["person", "bicycle", "car", "motorbike", "aeroplane", "bus", "train", "truck","boat", "traffic light", "fire hydrant", "stop sign", "parking meter", "bench","bird", "cat", "dog", "horse", "sheep", "cow", "elephant", "bear",</w:t>
      </w:r>
      <w:r w:rsidRPr="00FD60C5">
        <w:rPr>
          <w:b/>
          <w:bCs/>
          <w:lang w:val="en-US"/>
        </w:rPr>
        <w:t xml:space="preserve"> </w:t>
      </w:r>
      <w:r w:rsidRPr="00FD60C5">
        <w:rPr>
          <w:lang w:val="en-US"/>
        </w:rPr>
        <w:t>"zebra", "giraffe","backpack", "umbrella", "handbag", "tie", "suitcase", "frisbee", "skis", "snowboard","sports ball", "kite", "baseball bat", "baseball glove", "skateboard", "surfboard","tennis racket", "bottle", "wine glass", "cup", "fork", "knife", "spoon", "bowl", "banana","apple", "sandwich", "orange", "broccoli", "carrot", "hot dog", "pizza", "donut", "cake","chair", "sofa", "pottedplant", "bed", "diningtable", "toilet", "tvmonitor", "laptop", "mouse","remote", "keyboard", "cell phone", "microwave", "oven", "toaster", "sink", "refrigerator","book", "clock", "vase", "scissors", "teddy bear", "hair drier", "toothbrush"]</w:t>
      </w:r>
    </w:p>
    <w:p w14:paraId="35805D9B" w14:textId="1D679B92" w:rsidR="00FD60C5" w:rsidRDefault="00FD60C5" w:rsidP="005A3B1D">
      <w:r w:rsidRPr="00FD60C5">
        <w:t xml:space="preserve">Pour gagner du </w:t>
      </w:r>
      <w:r w:rsidR="001C6701" w:rsidRPr="00FD60C5">
        <w:t xml:space="preserve">temps, </w:t>
      </w:r>
      <w:r w:rsidR="001C6701">
        <w:t>j’ai</w:t>
      </w:r>
      <w:r>
        <w:t xml:space="preserve"> aussi écrit un script permettant de télécharger directement un nombre d’images </w:t>
      </w:r>
      <w:r w:rsidR="001C6701">
        <w:t>spécifié d’un ou plusieurs thèmes directement pour automatiser le téléchargement d’images pour les tests que vous pourrez utiliser si vous le souhaitez, par exemple dans Jupyter.</w:t>
      </w:r>
    </w:p>
    <w:p w14:paraId="7ADFD4C0" w14:textId="6A57FEE1" w:rsidR="00FD60C5" w:rsidRDefault="001C6701" w:rsidP="005A3B1D">
      <w:pPr>
        <w:rPr>
          <w:b/>
          <w:bCs/>
          <w:lang w:val="en-US"/>
        </w:rPr>
      </w:pPr>
      <w:r w:rsidRPr="001C6701">
        <w:rPr>
          <w:b/>
          <w:bCs/>
          <w:lang w:val="en-US"/>
        </w:rPr>
        <w:t>pip install git+https://github.com/Joeclinton1/google-images-download.git</w:t>
      </w:r>
      <w:r w:rsidRPr="001C6701">
        <w:rPr>
          <w:b/>
          <w:bCs/>
          <w:lang w:val="en-US"/>
        </w:rPr>
        <w:t>(</w:t>
      </w:r>
      <w:r w:rsidRPr="001C6701">
        <w:rPr>
          <w:lang w:val="en-US"/>
        </w:rPr>
        <w:t>dans le terminal</w:t>
      </w:r>
      <w:r>
        <w:rPr>
          <w:b/>
          <w:bCs/>
          <w:lang w:val="en-US"/>
        </w:rPr>
        <w:t>)</w:t>
      </w:r>
    </w:p>
    <w:p w14:paraId="5648C330" w14:textId="77777777" w:rsidR="00407246" w:rsidRDefault="00407246" w:rsidP="005A3B1D">
      <w:pPr>
        <w:rPr>
          <w:lang w:val="en-US"/>
        </w:rPr>
      </w:pPr>
    </w:p>
    <w:p w14:paraId="61BFF0F1" w14:textId="77777777" w:rsidR="00407246" w:rsidRDefault="00407246" w:rsidP="005A3B1D">
      <w:pPr>
        <w:rPr>
          <w:lang w:val="en-US"/>
        </w:rPr>
      </w:pPr>
    </w:p>
    <w:p w14:paraId="481C0ED7" w14:textId="77777777" w:rsidR="00407246" w:rsidRDefault="00407246" w:rsidP="005A3B1D">
      <w:pPr>
        <w:rPr>
          <w:lang w:val="en-US"/>
        </w:rPr>
      </w:pPr>
    </w:p>
    <w:p w14:paraId="4CD9E789" w14:textId="1B8B3FD2" w:rsidR="001C6701" w:rsidRPr="001C6701" w:rsidRDefault="001C6701" w:rsidP="005A3B1D">
      <w:pPr>
        <w:rPr>
          <w:lang w:val="en-US"/>
        </w:rPr>
      </w:pPr>
      <w:r>
        <w:rPr>
          <w:lang w:val="en-US"/>
        </w:rPr>
        <w:lastRenderedPageBreak/>
        <w:t>Dans Jupyter:</w:t>
      </w:r>
    </w:p>
    <w:p w14:paraId="0DA1C66F" w14:textId="77777777" w:rsidR="001C6701" w:rsidRPr="001C6701" w:rsidRDefault="001C6701" w:rsidP="001C6701">
      <w:pPr>
        <w:rPr>
          <w:b/>
          <w:bCs/>
          <w:lang w:val="en-US"/>
        </w:rPr>
      </w:pPr>
      <w:r w:rsidRPr="001C6701">
        <w:rPr>
          <w:b/>
          <w:bCs/>
          <w:lang w:val="en-US"/>
        </w:rPr>
        <w:t>from google_images_download import google_images_download</w:t>
      </w:r>
    </w:p>
    <w:p w14:paraId="009DE5EE" w14:textId="12463C9C" w:rsidR="001C6701" w:rsidRPr="001C6701" w:rsidRDefault="001C6701" w:rsidP="001C6701">
      <w:pPr>
        <w:rPr>
          <w:b/>
          <w:bCs/>
          <w:lang w:val="en-US"/>
        </w:rPr>
      </w:pPr>
      <w:r w:rsidRPr="001C6701">
        <w:rPr>
          <w:b/>
          <w:bCs/>
          <w:lang w:val="en-US"/>
        </w:rPr>
        <w:t>response = google_images_download.googleimagesdownload()</w:t>
      </w:r>
    </w:p>
    <w:p w14:paraId="109DB720" w14:textId="0EDE5869" w:rsidR="001C6701" w:rsidRPr="001C6701" w:rsidRDefault="001C6701" w:rsidP="001C6701">
      <w:pPr>
        <w:rPr>
          <w:b/>
          <w:bCs/>
          <w:lang w:val="en-US"/>
        </w:rPr>
      </w:pPr>
      <w:r w:rsidRPr="001C6701">
        <w:rPr>
          <w:b/>
          <w:bCs/>
          <w:lang w:val="en-US"/>
        </w:rPr>
        <w:t>arguments = {"keywords":"</w:t>
      </w:r>
      <w:r w:rsidRPr="001C6701">
        <w:rPr>
          <w:b/>
          <w:bCs/>
          <w:lang w:val="en-US"/>
        </w:rPr>
        <w:t>Banana, Orange</w:t>
      </w:r>
      <w:r w:rsidRPr="001C6701">
        <w:rPr>
          <w:b/>
          <w:bCs/>
          <w:lang w:val="en-US"/>
        </w:rPr>
        <w:t>","limit":10, "format":"jpg", "print_urls":</w:t>
      </w:r>
      <w:r w:rsidR="009A6AD5">
        <w:rPr>
          <w:b/>
          <w:bCs/>
          <w:lang w:val="en-US"/>
        </w:rPr>
        <w:t>False</w:t>
      </w:r>
      <w:r w:rsidRPr="001C6701">
        <w:rPr>
          <w:b/>
          <w:bCs/>
          <w:lang w:val="en-US"/>
        </w:rPr>
        <w:t xml:space="preserve">}  </w:t>
      </w:r>
    </w:p>
    <w:p w14:paraId="11143072" w14:textId="249D0490" w:rsidR="00FD60C5" w:rsidRDefault="001C6701" w:rsidP="001C6701">
      <w:pPr>
        <w:rPr>
          <w:b/>
          <w:bCs/>
          <w:lang w:val="en-US"/>
        </w:rPr>
      </w:pPr>
      <w:r w:rsidRPr="001C6701">
        <w:rPr>
          <w:b/>
          <w:bCs/>
          <w:lang w:val="en-US"/>
        </w:rPr>
        <w:t>image = response.download(arguments)</w:t>
      </w:r>
    </w:p>
    <w:p w14:paraId="5CC14237" w14:textId="45DF88A9" w:rsidR="001C6701" w:rsidRDefault="001C6701" w:rsidP="001C6701">
      <w:r w:rsidRPr="001C6701">
        <w:t>Vous aurez ainsi 5 images de B</w:t>
      </w:r>
      <w:r>
        <w:t>ananes et 5 d’oranges dans des dossiers ayant les mêmes noms dans vos téléchargements.</w:t>
      </w:r>
    </w:p>
    <w:p w14:paraId="2B8A8D98" w14:textId="1D8DBF39" w:rsidR="001C6701" w:rsidRDefault="001C6701" w:rsidP="001C6701">
      <w:r>
        <w:t xml:space="preserve">Vous pourrez ensuite transférer les images dans le dossier </w:t>
      </w:r>
      <w:r w:rsidRPr="001C6701">
        <w:rPr>
          <w:b/>
          <w:bCs/>
        </w:rPr>
        <w:t xml:space="preserve">Image </w:t>
      </w:r>
      <w:r w:rsidR="0024103E">
        <w:rPr>
          <w:b/>
          <w:bCs/>
        </w:rPr>
        <w:t>recognit</w:t>
      </w:r>
      <w:r w:rsidRPr="001C6701">
        <w:rPr>
          <w:b/>
          <w:bCs/>
        </w:rPr>
        <w:t>ion</w:t>
      </w:r>
      <w:r>
        <w:t xml:space="preserve"> et ensuite les soumettre au programme.</w:t>
      </w:r>
    </w:p>
    <w:p w14:paraId="094A13BC" w14:textId="0CE27914" w:rsidR="000109F1" w:rsidRDefault="000109F1" w:rsidP="000109F1">
      <w:pPr>
        <w:jc w:val="center"/>
      </w:pPr>
      <w:r>
        <w:rPr>
          <w:noProof/>
        </w:rPr>
        <w:drawing>
          <wp:inline distT="0" distB="0" distL="0" distR="0" wp14:anchorId="20FEE4AC" wp14:editId="6D976E67">
            <wp:extent cx="2847975" cy="27336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7975" cy="2733675"/>
                    </a:xfrm>
                    <a:prstGeom prst="rect">
                      <a:avLst/>
                    </a:prstGeom>
                  </pic:spPr>
                </pic:pic>
              </a:graphicData>
            </a:graphic>
          </wp:inline>
        </w:drawing>
      </w:r>
    </w:p>
    <w:p w14:paraId="674B9F33" w14:textId="1DF7A074" w:rsidR="000109F1" w:rsidRPr="000109F1" w:rsidRDefault="000109F1" w:rsidP="000109F1">
      <w:pPr>
        <w:jc w:val="center"/>
        <w:rPr>
          <w:b/>
          <w:bCs/>
        </w:rPr>
      </w:pPr>
      <w:r w:rsidRPr="000109F1">
        <w:rPr>
          <w:b/>
          <w:bCs/>
        </w:rPr>
        <w:t>Merci de votre attention !</w:t>
      </w:r>
    </w:p>
    <w:sectPr w:rsidR="000109F1" w:rsidRPr="000109F1" w:rsidSect="00A06F20">
      <w:footerReference w:type="default" r:id="rId12"/>
      <w:headerReference w:type="first" r:id="rId13"/>
      <w:pgSz w:w="11906" w:h="16838" w:code="9"/>
      <w:pgMar w:top="1440" w:right="3232" w:bottom="1797"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E90B7A" w14:textId="77777777" w:rsidR="004150E2" w:rsidRDefault="004150E2">
      <w:pPr>
        <w:spacing w:line="240" w:lineRule="auto"/>
      </w:pPr>
      <w:r>
        <w:separator/>
      </w:r>
    </w:p>
  </w:endnote>
  <w:endnote w:type="continuationSeparator" w:id="0">
    <w:p w14:paraId="18B46EF8" w14:textId="77777777" w:rsidR="004150E2" w:rsidRDefault="004150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7124121"/>
      <w:docPartObj>
        <w:docPartGallery w:val="Page Numbers (Bottom of Page)"/>
        <w:docPartUnique/>
      </w:docPartObj>
    </w:sdtPr>
    <w:sdtEndPr/>
    <w:sdtContent>
      <w:p w14:paraId="0A94D3E2" w14:textId="77777777" w:rsidR="00190922" w:rsidRPr="00190922" w:rsidRDefault="00190922" w:rsidP="00A06F20">
        <w:pPr>
          <w:pStyle w:val="Pieddepage"/>
          <w:ind w:right="7370"/>
        </w:pPr>
        <w:r w:rsidRPr="00190922">
          <w:rPr>
            <w:lang w:bidi="fr-FR"/>
          </w:rPr>
          <w:fldChar w:fldCharType="begin"/>
        </w:r>
        <w:r w:rsidRPr="00190922">
          <w:rPr>
            <w:lang w:bidi="fr-FR"/>
          </w:rPr>
          <w:instrText xml:space="preserve"> PAGE   \* MERGEFORMAT </w:instrText>
        </w:r>
        <w:r w:rsidRPr="00190922">
          <w:rPr>
            <w:lang w:bidi="fr-FR"/>
          </w:rPr>
          <w:fldChar w:fldCharType="separate"/>
        </w:r>
        <w:r w:rsidR="00DC24A2">
          <w:rPr>
            <w:noProof/>
            <w:lang w:bidi="fr-FR"/>
          </w:rPr>
          <w:t>1</w:t>
        </w:r>
        <w:r w:rsidRPr="00190922">
          <w:rPr>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7006C" w14:textId="77777777" w:rsidR="004150E2" w:rsidRDefault="004150E2">
      <w:pPr>
        <w:spacing w:line="240" w:lineRule="auto"/>
      </w:pPr>
      <w:r>
        <w:separator/>
      </w:r>
    </w:p>
  </w:footnote>
  <w:footnote w:type="continuationSeparator" w:id="0">
    <w:p w14:paraId="7233E626" w14:textId="77777777" w:rsidR="004150E2" w:rsidRDefault="004150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E10E9" w14:textId="77777777" w:rsidR="00430D21" w:rsidRDefault="00430D21">
    <w:pPr>
      <w:pStyle w:val="En-tte"/>
    </w:pPr>
    <w:r>
      <w:rPr>
        <w:noProof/>
        <w:lang w:eastAsia="fr-FR"/>
      </w:rPr>
      <w:drawing>
        <wp:anchor distT="0" distB="0" distL="114300" distR="114300" simplePos="0" relativeHeight="251659264" behindDoc="1" locked="0" layoutInCell="1" allowOverlap="1" wp14:anchorId="51614FD5" wp14:editId="1D408974">
          <wp:simplePos x="0" y="0"/>
          <wp:positionH relativeFrom="page">
            <wp:align>left</wp:align>
          </wp:positionH>
          <wp:positionV relativeFrom="page">
            <wp:posOffset>320040</wp:posOffset>
          </wp:positionV>
          <wp:extent cx="5129784" cy="7397496"/>
          <wp:effectExtent l="19050" t="0" r="13970" b="3023235"/>
          <wp:wrapNone/>
          <wp:docPr id="8" name="Image 8" descr="Papil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illon.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606D6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epuces"/>
      <w:lvlText w:val=""/>
      <w:lvlJc w:val="left"/>
      <w:pPr>
        <w:ind w:left="216" w:hanging="216"/>
      </w:pPr>
      <w:rPr>
        <w:rFonts w:ascii="Symbol" w:hAnsi="Symbol" w:hint="default"/>
        <w:color w:val="5A1E34" w:themeColor="accent1" w:themeShade="80"/>
      </w:rPr>
    </w:lvl>
  </w:abstractNum>
  <w:abstractNum w:abstractNumId="10"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lvlOverride w:ilvl="0">
      <w:startOverride w:val="1"/>
    </w:lvlOverride>
  </w:num>
  <w:num w:numId="3">
    <w:abstractNumId w:val="8"/>
  </w:num>
  <w:num w:numId="4">
    <w:abstractNumId w:val="10"/>
  </w:num>
  <w:num w:numId="5">
    <w:abstractNumId w:val="12"/>
  </w:num>
  <w:num w:numId="6">
    <w:abstractNumId w:val="13"/>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DF6"/>
    <w:rsid w:val="000109F1"/>
    <w:rsid w:val="00016917"/>
    <w:rsid w:val="000228C0"/>
    <w:rsid w:val="000F6DF6"/>
    <w:rsid w:val="00122300"/>
    <w:rsid w:val="00164D64"/>
    <w:rsid w:val="001668E8"/>
    <w:rsid w:val="00190922"/>
    <w:rsid w:val="00192BA9"/>
    <w:rsid w:val="001C30B8"/>
    <w:rsid w:val="001C579C"/>
    <w:rsid w:val="001C6701"/>
    <w:rsid w:val="0024103E"/>
    <w:rsid w:val="002D6D73"/>
    <w:rsid w:val="002F1C41"/>
    <w:rsid w:val="003C1E78"/>
    <w:rsid w:val="003E1CD2"/>
    <w:rsid w:val="003E33EB"/>
    <w:rsid w:val="00407246"/>
    <w:rsid w:val="004150E2"/>
    <w:rsid w:val="00430D21"/>
    <w:rsid w:val="0047082C"/>
    <w:rsid w:val="00492067"/>
    <w:rsid w:val="004C0366"/>
    <w:rsid w:val="00541D83"/>
    <w:rsid w:val="00566A88"/>
    <w:rsid w:val="005A3B1D"/>
    <w:rsid w:val="00677C61"/>
    <w:rsid w:val="006C287D"/>
    <w:rsid w:val="006E4ED3"/>
    <w:rsid w:val="00712D08"/>
    <w:rsid w:val="00717041"/>
    <w:rsid w:val="007454B7"/>
    <w:rsid w:val="00763599"/>
    <w:rsid w:val="00776ECC"/>
    <w:rsid w:val="007A0A5B"/>
    <w:rsid w:val="007B00EB"/>
    <w:rsid w:val="007B5BFF"/>
    <w:rsid w:val="00882E6A"/>
    <w:rsid w:val="008B651E"/>
    <w:rsid w:val="009466EC"/>
    <w:rsid w:val="009A6AD5"/>
    <w:rsid w:val="009B0674"/>
    <w:rsid w:val="00A06F20"/>
    <w:rsid w:val="00AA480C"/>
    <w:rsid w:val="00B46725"/>
    <w:rsid w:val="00C95650"/>
    <w:rsid w:val="00DB10CC"/>
    <w:rsid w:val="00DC24A2"/>
    <w:rsid w:val="00E2435C"/>
    <w:rsid w:val="00EF74E1"/>
    <w:rsid w:val="00F72A56"/>
    <w:rsid w:val="00FC7FAC"/>
    <w:rsid w:val="00FD60C5"/>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3F6BB2"/>
  <w15:chartTrackingRefBased/>
  <w15:docId w15:val="{9BD62126-16FB-47A6-BCAE-1E771E1B3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8E8"/>
  </w:style>
  <w:style w:type="paragraph" w:styleId="Titre1">
    <w:name w:val="heading 1"/>
    <w:basedOn w:val="Normal"/>
    <w:link w:val="Titre1C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Titre2">
    <w:name w:val="heading 2"/>
    <w:basedOn w:val="Normal"/>
    <w:link w:val="Titre2C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Titre3">
    <w:name w:val="heading 3"/>
    <w:basedOn w:val="Normal"/>
    <w:link w:val="Titre3C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Titre8">
    <w:name w:val="heading 8"/>
    <w:basedOn w:val="Normal"/>
    <w:next w:val="Normal"/>
    <w:link w:val="Titre8C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76ECC"/>
    <w:pPr>
      <w:spacing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776ECC"/>
    <w:rPr>
      <w:rFonts w:ascii="Segoe UI" w:hAnsi="Segoe UI" w:cs="Segoe UI"/>
      <w:szCs w:val="18"/>
    </w:rPr>
  </w:style>
  <w:style w:type="character" w:styleId="Textedelespacerserv">
    <w:name w:val="Placeholder Text"/>
    <w:basedOn w:val="Policepardfaut"/>
    <w:uiPriority w:val="99"/>
    <w:semiHidden/>
    <w:rsid w:val="00776ECC"/>
    <w:rPr>
      <w:color w:val="404040" w:themeColor="text1" w:themeTint="BF"/>
    </w:rPr>
  </w:style>
  <w:style w:type="paragraph" w:styleId="Titre">
    <w:name w:val="Title"/>
    <w:basedOn w:val="Normal"/>
    <w:link w:val="TitreC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reCar">
    <w:name w:val="Titre Car"/>
    <w:basedOn w:val="Policepardfaut"/>
    <w:link w:val="Titre"/>
    <w:uiPriority w:val="1"/>
    <w:rsid w:val="001668E8"/>
    <w:rPr>
      <w:rFonts w:asciiTheme="majorHAnsi" w:eastAsiaTheme="majorEastAsia" w:hAnsiTheme="majorHAnsi" w:cstheme="majorBidi"/>
      <w:kern w:val="28"/>
      <w:sz w:val="72"/>
      <w:szCs w:val="72"/>
    </w:rPr>
  </w:style>
  <w:style w:type="paragraph" w:customStyle="1" w:styleId="Coordonnes">
    <w:name w:val="Coordonnées"/>
    <w:basedOn w:val="Normal"/>
    <w:uiPriority w:val="2"/>
    <w:qFormat/>
    <w:rsid w:val="007B5BFF"/>
    <w:pPr>
      <w:spacing w:before="0" w:line="300" w:lineRule="auto"/>
      <w:ind w:left="5040" w:right="-1944"/>
    </w:pPr>
    <w:rPr>
      <w:sz w:val="28"/>
      <w:szCs w:val="28"/>
    </w:rPr>
  </w:style>
  <w:style w:type="paragraph" w:styleId="En-tte">
    <w:name w:val="header"/>
    <w:basedOn w:val="Normal"/>
    <w:link w:val="En-tteCar"/>
    <w:uiPriority w:val="99"/>
    <w:unhideWhenUsed/>
    <w:rsid w:val="00566A88"/>
    <w:pPr>
      <w:spacing w:line="240" w:lineRule="auto"/>
    </w:pPr>
  </w:style>
  <w:style w:type="character" w:customStyle="1" w:styleId="En-tteCar">
    <w:name w:val="En-tête Car"/>
    <w:basedOn w:val="Policepardfaut"/>
    <w:link w:val="En-tte"/>
    <w:uiPriority w:val="99"/>
    <w:rsid w:val="00566A88"/>
  </w:style>
  <w:style w:type="paragraph" w:styleId="Pieddepage">
    <w:name w:val="footer"/>
    <w:basedOn w:val="Normal"/>
    <w:link w:val="PieddepageC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PieddepageCar">
    <w:name w:val="Pied de page Car"/>
    <w:basedOn w:val="Policepardfaut"/>
    <w:link w:val="Pieddepage"/>
    <w:uiPriority w:val="99"/>
    <w:rsid w:val="00492067"/>
    <w:rPr>
      <w:b/>
      <w:color w:val="FFFFFF" w:themeColor="background1"/>
      <w:sz w:val="28"/>
      <w:shd w:val="clear" w:color="auto" w:fill="946204" w:themeFill="accent4" w:themeFillShade="80"/>
    </w:rPr>
  </w:style>
  <w:style w:type="character" w:customStyle="1" w:styleId="Titre1Car">
    <w:name w:val="Titre 1 Car"/>
    <w:basedOn w:val="Policepardfaut"/>
    <w:link w:val="Titre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Titre2Car">
    <w:name w:val="Titre 2 Car"/>
    <w:basedOn w:val="Policepardfaut"/>
    <w:link w:val="Titre2"/>
    <w:uiPriority w:val="9"/>
    <w:rsid w:val="001668E8"/>
    <w:rPr>
      <w:caps/>
      <w:shd w:val="clear" w:color="auto" w:fill="F1D7E0" w:themeFill="accent2"/>
    </w:rPr>
  </w:style>
  <w:style w:type="paragraph" w:styleId="Listepuces">
    <w:name w:val="List Bullet"/>
    <w:basedOn w:val="Normal"/>
    <w:uiPriority w:val="11"/>
    <w:qFormat/>
    <w:pPr>
      <w:numPr>
        <w:numId w:val="1"/>
      </w:numPr>
    </w:pPr>
    <w:rPr>
      <w:color w:val="505050" w:themeColor="text2"/>
    </w:rPr>
  </w:style>
  <w:style w:type="character" w:customStyle="1" w:styleId="Titre3Car">
    <w:name w:val="Titre 3 Car"/>
    <w:basedOn w:val="Policepardfaut"/>
    <w:link w:val="Titre3"/>
    <w:uiPriority w:val="9"/>
    <w:rsid w:val="001668E8"/>
    <w:rPr>
      <w:caps/>
      <w:color w:val="5A1E34" w:themeColor="accent1" w:themeShade="80"/>
    </w:rPr>
  </w:style>
  <w:style w:type="character" w:customStyle="1" w:styleId="Titre8Car">
    <w:name w:val="Titre 8 Car"/>
    <w:basedOn w:val="Policepardfaut"/>
    <w:link w:val="Titre8"/>
    <w:uiPriority w:val="9"/>
    <w:semiHidden/>
    <w:rsid w:val="00776ECC"/>
    <w:rPr>
      <w:rFonts w:asciiTheme="majorHAnsi" w:eastAsiaTheme="majorEastAsia" w:hAnsiTheme="majorHAnsi" w:cstheme="majorBidi"/>
      <w:color w:val="272727" w:themeColor="text1" w:themeTint="D8"/>
      <w:szCs w:val="21"/>
    </w:rPr>
  </w:style>
  <w:style w:type="paragraph" w:styleId="En-ttedetabledesmatires">
    <w:name w:val="TOC Heading"/>
    <w:basedOn w:val="Titre1"/>
    <w:next w:val="Normal"/>
    <w:uiPriority w:val="39"/>
    <w:semiHidden/>
    <w:unhideWhenUsed/>
    <w:qFormat/>
    <w:pPr>
      <w:spacing w:before="240"/>
      <w:outlineLvl w:val="9"/>
    </w:pPr>
  </w:style>
  <w:style w:type="character" w:customStyle="1" w:styleId="Titre9Car">
    <w:name w:val="Titre 9 Car"/>
    <w:basedOn w:val="Policepardfaut"/>
    <w:link w:val="Titre9"/>
    <w:uiPriority w:val="9"/>
    <w:semiHidden/>
    <w:rsid w:val="00776ECC"/>
    <w:rPr>
      <w:rFonts w:asciiTheme="majorHAnsi" w:eastAsiaTheme="majorEastAsia" w:hAnsiTheme="majorHAnsi" w:cstheme="majorBidi"/>
      <w:i/>
      <w:iCs/>
      <w:color w:val="272727" w:themeColor="text1" w:themeTint="D8"/>
      <w:szCs w:val="21"/>
    </w:rPr>
  </w:style>
  <w:style w:type="paragraph" w:styleId="Lgende">
    <w:name w:val="caption"/>
    <w:basedOn w:val="Normal"/>
    <w:next w:val="Normal"/>
    <w:uiPriority w:val="35"/>
    <w:semiHidden/>
    <w:unhideWhenUsed/>
    <w:qFormat/>
    <w:rsid w:val="00776ECC"/>
    <w:pPr>
      <w:spacing w:before="0" w:after="200" w:line="240" w:lineRule="auto"/>
    </w:pPr>
    <w:rPr>
      <w:i/>
      <w:iCs/>
      <w:color w:val="505050" w:themeColor="text2"/>
      <w:szCs w:val="18"/>
    </w:rPr>
  </w:style>
  <w:style w:type="paragraph" w:customStyle="1" w:styleId="En-ttecontact">
    <w:name w:val="En-tête contact"/>
    <w:basedOn w:val="Normal"/>
    <w:next w:val="Coordonnes"/>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Corpsdetexte3">
    <w:name w:val="Body Text 3"/>
    <w:basedOn w:val="Normal"/>
    <w:link w:val="Corpsdetexte3Car"/>
    <w:uiPriority w:val="99"/>
    <w:semiHidden/>
    <w:unhideWhenUsed/>
    <w:rsid w:val="00776ECC"/>
    <w:pPr>
      <w:spacing w:after="120"/>
    </w:pPr>
    <w:rPr>
      <w:szCs w:val="16"/>
    </w:rPr>
  </w:style>
  <w:style w:type="character" w:customStyle="1" w:styleId="Corpsdetexte3Car">
    <w:name w:val="Corps de texte 3 Car"/>
    <w:basedOn w:val="Policepardfaut"/>
    <w:link w:val="Corpsdetexte3"/>
    <w:uiPriority w:val="99"/>
    <w:semiHidden/>
    <w:rsid w:val="00776ECC"/>
    <w:rPr>
      <w:szCs w:val="16"/>
    </w:rPr>
  </w:style>
  <w:style w:type="paragraph" w:styleId="Retraitcorpsdetexte3">
    <w:name w:val="Body Text Indent 3"/>
    <w:basedOn w:val="Normal"/>
    <w:link w:val="Retraitcorpsdetexte3Car"/>
    <w:uiPriority w:val="99"/>
    <w:semiHidden/>
    <w:unhideWhenUsed/>
    <w:rsid w:val="00776ECC"/>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776ECC"/>
    <w:rPr>
      <w:szCs w:val="16"/>
    </w:rPr>
  </w:style>
  <w:style w:type="character" w:styleId="Marquedecommentaire">
    <w:name w:val="annotation reference"/>
    <w:basedOn w:val="Policepardfaut"/>
    <w:uiPriority w:val="99"/>
    <w:semiHidden/>
    <w:unhideWhenUsed/>
    <w:rsid w:val="00776ECC"/>
    <w:rPr>
      <w:sz w:val="22"/>
      <w:szCs w:val="16"/>
    </w:rPr>
  </w:style>
  <w:style w:type="paragraph" w:styleId="Commentaire">
    <w:name w:val="annotation text"/>
    <w:basedOn w:val="Normal"/>
    <w:link w:val="CommentaireCar"/>
    <w:uiPriority w:val="99"/>
    <w:semiHidden/>
    <w:unhideWhenUsed/>
    <w:rsid w:val="00776ECC"/>
    <w:pPr>
      <w:spacing w:line="240" w:lineRule="auto"/>
    </w:pPr>
    <w:rPr>
      <w:szCs w:val="20"/>
    </w:rPr>
  </w:style>
  <w:style w:type="character" w:customStyle="1" w:styleId="CommentaireCar">
    <w:name w:val="Commentaire Car"/>
    <w:basedOn w:val="Policepardfaut"/>
    <w:link w:val="Commentaire"/>
    <w:uiPriority w:val="99"/>
    <w:semiHidden/>
    <w:rsid w:val="00776ECC"/>
    <w:rPr>
      <w:szCs w:val="20"/>
    </w:rPr>
  </w:style>
  <w:style w:type="paragraph" w:styleId="Objetducommentaire">
    <w:name w:val="annotation subject"/>
    <w:basedOn w:val="Commentaire"/>
    <w:next w:val="Commentaire"/>
    <w:link w:val="ObjetducommentaireCar"/>
    <w:uiPriority w:val="99"/>
    <w:semiHidden/>
    <w:unhideWhenUsed/>
    <w:rsid w:val="00776ECC"/>
    <w:rPr>
      <w:b/>
      <w:bCs/>
    </w:rPr>
  </w:style>
  <w:style w:type="character" w:customStyle="1" w:styleId="ObjetducommentaireCar">
    <w:name w:val="Objet du commentaire Car"/>
    <w:basedOn w:val="CommentaireCar"/>
    <w:link w:val="Objetducommentaire"/>
    <w:uiPriority w:val="99"/>
    <w:semiHidden/>
    <w:rsid w:val="00776ECC"/>
    <w:rPr>
      <w:b/>
      <w:bCs/>
      <w:szCs w:val="20"/>
    </w:rPr>
  </w:style>
  <w:style w:type="paragraph" w:styleId="Explorateurdedocuments">
    <w:name w:val="Document Map"/>
    <w:basedOn w:val="Normal"/>
    <w:link w:val="ExplorateurdedocumentsCar"/>
    <w:uiPriority w:val="99"/>
    <w:semiHidden/>
    <w:unhideWhenUsed/>
    <w:rsid w:val="00776ECC"/>
    <w:pPr>
      <w:spacing w:before="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776ECC"/>
    <w:rPr>
      <w:rFonts w:ascii="Segoe UI" w:hAnsi="Segoe UI" w:cs="Segoe UI"/>
      <w:szCs w:val="16"/>
    </w:rPr>
  </w:style>
  <w:style w:type="paragraph" w:styleId="Notedefin">
    <w:name w:val="endnote text"/>
    <w:basedOn w:val="Normal"/>
    <w:link w:val="NotedefinCar"/>
    <w:uiPriority w:val="99"/>
    <w:semiHidden/>
    <w:unhideWhenUsed/>
    <w:rsid w:val="00776ECC"/>
    <w:pPr>
      <w:spacing w:before="0" w:line="240" w:lineRule="auto"/>
    </w:pPr>
    <w:rPr>
      <w:szCs w:val="20"/>
    </w:rPr>
  </w:style>
  <w:style w:type="character" w:customStyle="1" w:styleId="NotedefinCar">
    <w:name w:val="Note de fin Car"/>
    <w:basedOn w:val="Policepardfaut"/>
    <w:link w:val="Notedefin"/>
    <w:uiPriority w:val="99"/>
    <w:semiHidden/>
    <w:rsid w:val="00776ECC"/>
    <w:rPr>
      <w:szCs w:val="20"/>
    </w:rPr>
  </w:style>
  <w:style w:type="paragraph" w:styleId="Adresseexpditeur">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776ECC"/>
    <w:pPr>
      <w:spacing w:before="0" w:line="240" w:lineRule="auto"/>
    </w:pPr>
    <w:rPr>
      <w:szCs w:val="20"/>
    </w:rPr>
  </w:style>
  <w:style w:type="character" w:customStyle="1" w:styleId="NotedebasdepageCar">
    <w:name w:val="Note de bas de page Car"/>
    <w:basedOn w:val="Policepardfaut"/>
    <w:link w:val="Notedebasdepage"/>
    <w:uiPriority w:val="99"/>
    <w:semiHidden/>
    <w:rsid w:val="00776ECC"/>
    <w:rPr>
      <w:szCs w:val="20"/>
    </w:rPr>
  </w:style>
  <w:style w:type="character" w:styleId="CodeHTML">
    <w:name w:val="HTML Code"/>
    <w:basedOn w:val="Policepardfaut"/>
    <w:uiPriority w:val="99"/>
    <w:semiHidden/>
    <w:unhideWhenUsed/>
    <w:rsid w:val="00776ECC"/>
    <w:rPr>
      <w:rFonts w:ascii="Consolas" w:hAnsi="Consolas"/>
      <w:sz w:val="22"/>
      <w:szCs w:val="20"/>
    </w:rPr>
  </w:style>
  <w:style w:type="character" w:styleId="ClavierHTML">
    <w:name w:val="HTML Keyboard"/>
    <w:basedOn w:val="Policepardfaut"/>
    <w:uiPriority w:val="99"/>
    <w:semiHidden/>
    <w:unhideWhenUsed/>
    <w:rsid w:val="00776ECC"/>
    <w:rPr>
      <w:rFonts w:ascii="Consolas" w:hAnsi="Consolas"/>
      <w:sz w:val="22"/>
      <w:szCs w:val="20"/>
    </w:rPr>
  </w:style>
  <w:style w:type="paragraph" w:styleId="PrformatHTML">
    <w:name w:val="HTML Preformatted"/>
    <w:basedOn w:val="Normal"/>
    <w:link w:val="PrformatHTMLCar"/>
    <w:uiPriority w:val="99"/>
    <w:semiHidden/>
    <w:unhideWhenUsed/>
    <w:rsid w:val="00776ECC"/>
    <w:pPr>
      <w:spacing w:before="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776ECC"/>
    <w:rPr>
      <w:rFonts w:ascii="Consolas" w:hAnsi="Consolas"/>
      <w:szCs w:val="20"/>
    </w:rPr>
  </w:style>
  <w:style w:type="character" w:styleId="MachinecrireHTML">
    <w:name w:val="HTML Typewriter"/>
    <w:basedOn w:val="Policepardfaut"/>
    <w:uiPriority w:val="99"/>
    <w:semiHidden/>
    <w:unhideWhenUsed/>
    <w:rsid w:val="00776ECC"/>
    <w:rPr>
      <w:rFonts w:ascii="Consolas" w:hAnsi="Consolas"/>
      <w:sz w:val="22"/>
      <w:szCs w:val="20"/>
    </w:rPr>
  </w:style>
  <w:style w:type="paragraph" w:styleId="Textedemacro">
    <w:name w:val="macro"/>
    <w:link w:val="TextedemacroC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edemacroCar">
    <w:name w:val="Texte de macro Car"/>
    <w:basedOn w:val="Policepardfaut"/>
    <w:link w:val="Textedemacro"/>
    <w:uiPriority w:val="99"/>
    <w:semiHidden/>
    <w:rsid w:val="00776ECC"/>
    <w:rPr>
      <w:rFonts w:ascii="Consolas" w:hAnsi="Consolas"/>
      <w:szCs w:val="20"/>
    </w:rPr>
  </w:style>
  <w:style w:type="paragraph" w:styleId="Textebrut">
    <w:name w:val="Plain Text"/>
    <w:basedOn w:val="Normal"/>
    <w:link w:val="TextebrutCar"/>
    <w:uiPriority w:val="99"/>
    <w:semiHidden/>
    <w:unhideWhenUsed/>
    <w:rsid w:val="00776ECC"/>
    <w:pPr>
      <w:spacing w:before="0" w:line="240" w:lineRule="auto"/>
    </w:pPr>
    <w:rPr>
      <w:rFonts w:ascii="Consolas" w:hAnsi="Consolas"/>
      <w:szCs w:val="21"/>
    </w:rPr>
  </w:style>
  <w:style w:type="character" w:customStyle="1" w:styleId="TextebrutCar">
    <w:name w:val="Texte brut Car"/>
    <w:basedOn w:val="Policepardfaut"/>
    <w:link w:val="Textebrut"/>
    <w:uiPriority w:val="99"/>
    <w:semiHidden/>
    <w:rsid w:val="00776ECC"/>
    <w:rPr>
      <w:rFonts w:ascii="Consolas" w:hAnsi="Consolas"/>
      <w:szCs w:val="21"/>
    </w:rPr>
  </w:style>
  <w:style w:type="table" w:styleId="Grilledutableau">
    <w:name w:val="Table Grid"/>
    <w:basedOn w:val="Tableau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TableauGrille2">
    <w:name w:val="Grid Table 2"/>
    <w:basedOn w:val="Tableau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2">
    <w:name w:val="Plain Table 2"/>
    <w:basedOn w:val="Tableau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Accentuation5">
    <w:name w:val="Grid Table 3 Accent 5"/>
    <w:basedOn w:val="Tableau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TableauListe1Clair-Accentuation4">
    <w:name w:val="List Table 1 Light Accent 4"/>
    <w:basedOn w:val="Tableau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TableauGrille3">
    <w:name w:val="Grid Table 3"/>
    <w:basedOn w:val="Tableau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Lienhypertexte">
    <w:name w:val="Hyperlink"/>
    <w:basedOn w:val="Policepardfaut"/>
    <w:uiPriority w:val="99"/>
    <w:semiHidden/>
    <w:unhideWhenUsed/>
    <w:rsid w:val="00F72A56"/>
    <w:rPr>
      <w:color w:val="5A1E34" w:themeColor="accent1" w:themeShade="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3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lb\AppData\Roaming\Microsoft\Templates\Rapport%20d&#8217;&#233;tudian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Rapport d’étudiant</Template>
  <TotalTime>8</TotalTime>
  <Pages>5</Pages>
  <Words>660</Words>
  <Characters>3630</Characters>
  <Application>Microsoft Office Word</Application>
  <DocSecurity>0</DocSecurity>
  <Lines>30</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joelb</dc:creator>
  <cp:lastModifiedBy>Joël BROU BONI</cp:lastModifiedBy>
  <cp:revision>3</cp:revision>
  <cp:lastPrinted>2021-01-12T17:38:00Z</cp:lastPrinted>
  <dcterms:created xsi:type="dcterms:W3CDTF">2021-01-12T17:38:00Z</dcterms:created>
  <dcterms:modified xsi:type="dcterms:W3CDTF">2021-01-12T17:45:00Z</dcterms:modified>
  <cp:contentStatus/>
</cp:coreProperties>
</file>